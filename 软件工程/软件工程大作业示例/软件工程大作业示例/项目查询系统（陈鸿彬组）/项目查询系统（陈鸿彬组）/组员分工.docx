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小组成员：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陈鸿彬3121009385、郑周行3121009376、梁容瑞3121009396</w:t>
      </w:r>
      <w:bookmarkStart w:id="0" w:name="_GoBack"/>
      <w:bookmarkEnd w:id="0"/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、张剑东3121009409、杨延恒3121009406、杨凯3121009405</w:t>
      </w:r>
    </w:p>
    <w:p>
      <w:pPr>
        <w:rPr>
          <w:rFonts w:hint="default" w:ascii="宋体" w:hAnsi="宋体" w:eastAsia="宋体" w:cs="宋体"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可行性分析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：陈鸿彬、郑周行、梁容瑞</w:t>
      </w: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需求分析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：张剑东、杨延恒、杨凯</w:t>
      </w: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总体设计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：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陈鸿彬、郑周行、梁容瑞、张剑东、杨延恒、杨凯</w:t>
      </w: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详细设计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：郑周行、梁容瑞、张剑东、杨凯</w:t>
      </w: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>
      <w:pPr>
        <w:rPr>
          <w:rFonts w:hint="default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测试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：陈鸿彬、杨延恒</w:t>
      </w:r>
    </w:p>
    <w:p>
      <w:pPr>
        <w:rPr>
          <w:rFonts w:hint="default" w:ascii="宋体" w:hAnsi="宋体" w:eastAsia="宋体" w:cs="宋体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kOGQxMjIwNWU3NmY2OWEwODU3NWY0YzhkODM4OGMifQ=="/>
  </w:docVars>
  <w:rsids>
    <w:rsidRoot w:val="1AA24D9F"/>
    <w:rsid w:val="07011CC2"/>
    <w:rsid w:val="07644792"/>
    <w:rsid w:val="09284798"/>
    <w:rsid w:val="0F2B6FD9"/>
    <w:rsid w:val="179373A3"/>
    <w:rsid w:val="183C240D"/>
    <w:rsid w:val="1AA24D9F"/>
    <w:rsid w:val="1F2C36C6"/>
    <w:rsid w:val="28DA2E89"/>
    <w:rsid w:val="2A4254F9"/>
    <w:rsid w:val="2D1F32F4"/>
    <w:rsid w:val="323B4D81"/>
    <w:rsid w:val="34B70380"/>
    <w:rsid w:val="3AE174A3"/>
    <w:rsid w:val="3F0D58FF"/>
    <w:rsid w:val="43446334"/>
    <w:rsid w:val="44A84E71"/>
    <w:rsid w:val="477DCE1E"/>
    <w:rsid w:val="573E1E21"/>
    <w:rsid w:val="5B487E91"/>
    <w:rsid w:val="5CF9550F"/>
    <w:rsid w:val="5EFEBDE8"/>
    <w:rsid w:val="669E4620"/>
    <w:rsid w:val="67B63E1E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3E1548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陈鸿彬</dc:creator>
  <cp:lastModifiedBy>我</cp:lastModifiedBy>
  <dcterms:modified xsi:type="dcterms:W3CDTF">2023-12-31T07:42:35Z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8A084405D65C473EB6809AA819FD0CE5_12</vt:lpwstr>
  </property>
</Properties>
</file>